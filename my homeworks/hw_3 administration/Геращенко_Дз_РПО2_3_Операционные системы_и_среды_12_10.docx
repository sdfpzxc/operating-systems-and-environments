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960A28">
        <w:t>Администрирование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960A28" w:rsidP="00807845">
            <w:pPr>
              <w:jc w:val="center"/>
            </w:pPr>
            <w:r>
              <w:t>Геращенко Ксения Игоревна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Default="00960A28" w:rsidP="00807845">
            <w:pPr>
              <w:jc w:val="center"/>
            </w:pPr>
            <w:r>
              <w:t>РПО2-9\3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960A28" w:rsidP="00807845">
            <w:pPr>
              <w:jc w:val="center"/>
            </w:pPr>
            <w:r>
              <w:t>12.10.2026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Default="008107FA" w:rsidP="008107FA"/>
    <w:p w:rsidR="00F62BFE" w:rsidRDefault="00F62BFE" w:rsidP="008107FA"/>
    <w:p w:rsidR="00F62BFE" w:rsidRDefault="00F62BFE" w:rsidP="008107FA"/>
    <w:p w:rsidR="00F62BFE" w:rsidRDefault="00F62BFE" w:rsidP="008107FA"/>
    <w:p w:rsidR="00F62BFE" w:rsidRDefault="00F62BFE" w:rsidP="008107FA"/>
    <w:p w:rsidR="00F62BFE" w:rsidRDefault="00F62BFE" w:rsidP="008107FA"/>
    <w:p w:rsidR="00F62BFE" w:rsidRDefault="00F62BFE" w:rsidP="008107FA"/>
    <w:p w:rsidR="00F62BFE" w:rsidRDefault="00F62BFE" w:rsidP="008107FA"/>
    <w:p w:rsidR="00F62BFE" w:rsidRDefault="00F62BFE" w:rsidP="008107FA"/>
    <w:p w:rsidR="00F62BFE" w:rsidRDefault="00F62BFE" w:rsidP="008107FA"/>
    <w:p w:rsidR="00F62BFE" w:rsidRPr="008107FA" w:rsidRDefault="00F62BFE" w:rsidP="008107FA"/>
    <w:p w:rsidR="00C5360B" w:rsidRDefault="00C5360B" w:rsidP="00C5360B">
      <w:pPr>
        <w:pStyle w:val="1"/>
      </w:pPr>
    </w:p>
    <w:p w:rsidR="00A17F37" w:rsidRDefault="00960A28" w:rsidP="00A17F37">
      <w:pPr>
        <w:pStyle w:val="2"/>
      </w:pPr>
      <w:r>
        <w:t>Отобразите процессы в виде дерева (иерархия с обозначением процессов-родителей и процессов потомков). С помощью каких аргументов это можно сделать?</w:t>
      </w:r>
    </w:p>
    <w:p w:rsidR="00D4384B" w:rsidRDefault="00D4384B" w:rsidP="00D4384B">
      <w:r>
        <w:t>Использованные команды</w:t>
      </w:r>
      <w:r w:rsidR="00960A28">
        <w:t xml:space="preserve"> и комментарии</w:t>
      </w:r>
      <w:r>
        <w:t>:</w:t>
      </w:r>
    </w:p>
    <w:p w:rsidR="00D4384B" w:rsidRDefault="00960A28" w:rsidP="00960A28">
      <w:pPr>
        <w:pStyle w:val="ad"/>
      </w:pPr>
      <w:r>
        <w:t xml:space="preserve">Ответ на вопрос: </w:t>
      </w:r>
      <w:r w:rsidRPr="00960A28">
        <w:t>f (</w:t>
      </w:r>
      <w:proofErr w:type="spellStart"/>
      <w:r w:rsidRPr="00960A28">
        <w:t>forest</w:t>
      </w:r>
      <w:proofErr w:type="spellEnd"/>
      <w:r w:rsidRPr="00960A28">
        <w:t>) — отображает дерево процессов; -p — показывает PID</w:t>
      </w:r>
    </w:p>
    <w:p w:rsidR="00F62BFE" w:rsidRDefault="00F62BFE" w:rsidP="00960A28">
      <w:pPr>
        <w:pStyle w:val="ad"/>
      </w:pPr>
    </w:p>
    <w:p w:rsidR="00F62BFE" w:rsidRPr="00960A28" w:rsidRDefault="00F62BFE" w:rsidP="00960A28">
      <w:pPr>
        <w:pStyle w:val="ad"/>
      </w:pPr>
      <w:r>
        <w:t xml:space="preserve">Команда: </w:t>
      </w:r>
      <w:proofErr w:type="spellStart"/>
      <w:r w:rsidRPr="00F62BFE">
        <w:t>ps</w:t>
      </w:r>
      <w:proofErr w:type="spellEnd"/>
      <w:r w:rsidRPr="00F62BFE">
        <w:t xml:space="preserve"> </w:t>
      </w:r>
      <w:proofErr w:type="spellStart"/>
      <w:r w:rsidRPr="00F62BFE">
        <w:t>auxf</w:t>
      </w:r>
      <w:proofErr w:type="spellEnd"/>
    </w:p>
    <w:p w:rsidR="00D4384B" w:rsidRPr="00960A28" w:rsidRDefault="00D4384B" w:rsidP="00D4384B">
      <w:pPr>
        <w:pStyle w:val="ad"/>
      </w:pPr>
    </w:p>
    <w:p w:rsidR="00A17F37" w:rsidRDefault="00F62BFE" w:rsidP="00A17F37">
      <w:pPr>
        <w:pStyle w:val="af0"/>
      </w:pPr>
      <w:r w:rsidRPr="00F62BFE">
        <w:lastRenderedPageBreak/>
        <w:drawing>
          <wp:inline distT="0" distB="0" distL="0" distR="0" wp14:anchorId="47F00A43" wp14:editId="064AEAF2">
            <wp:extent cx="6120130" cy="52489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F37" w:rsidRPr="00DB73D8">
        <w:br/>
      </w:r>
      <w:r w:rsidR="00A17F37">
        <w:t xml:space="preserve">Рисунок </w:t>
      </w:r>
      <w:r w:rsidR="00960A28">
        <w:t>1</w:t>
      </w:r>
      <w:r w:rsidR="00A17F37">
        <w:t xml:space="preserve"> — </w:t>
      </w:r>
      <w:r w:rsidR="00DB73D8">
        <w:t>Результат выполнения команд</w:t>
      </w:r>
    </w:p>
    <w:p w:rsidR="00F62BFE" w:rsidRDefault="00F62BFE" w:rsidP="00F62BFE"/>
    <w:p w:rsidR="00F62BFE" w:rsidRDefault="00F62BFE" w:rsidP="00F62BFE"/>
    <w:p w:rsidR="00F62BFE" w:rsidRDefault="00F62BFE" w:rsidP="00F62BFE"/>
    <w:p w:rsidR="00F62BFE" w:rsidRDefault="00F62BFE" w:rsidP="00F62BFE"/>
    <w:p w:rsidR="00F62BFE" w:rsidRDefault="00F62BFE" w:rsidP="00F62BFE"/>
    <w:p w:rsidR="00F62BFE" w:rsidRPr="00F62BFE" w:rsidRDefault="00F62BFE" w:rsidP="00F62BFE"/>
    <w:p w:rsidR="00960A28" w:rsidRDefault="00960A28" w:rsidP="00960A28">
      <w:pPr>
        <w:pStyle w:val="1"/>
      </w:pPr>
    </w:p>
    <w:p w:rsidR="00960A28" w:rsidRDefault="00960A28" w:rsidP="00960A28">
      <w:pPr>
        <w:pStyle w:val="2"/>
      </w:pPr>
      <w:r>
        <w:t>Найдите все процессы, запущенные не от имени вашего пользователя (</w:t>
      </w:r>
      <w:proofErr w:type="spellStart"/>
      <w:r>
        <w:t>root</w:t>
      </w:r>
      <w:proofErr w:type="spellEnd"/>
      <w:r>
        <w:t>).</w:t>
      </w:r>
    </w:p>
    <w:p w:rsidR="00960A28" w:rsidRDefault="00960A28" w:rsidP="00960A28">
      <w:r>
        <w:t>Использованные команды:</w:t>
      </w:r>
    </w:p>
    <w:p w:rsidR="00960A28" w:rsidRPr="00F62BFE" w:rsidRDefault="00F62BFE" w:rsidP="00960A28">
      <w:pPr>
        <w:pStyle w:val="ad"/>
      </w:pPr>
      <w:proofErr w:type="spellStart"/>
      <w:proofErr w:type="gramStart"/>
      <w:r w:rsidRPr="00F62BFE">
        <w:rPr>
          <w:lang w:val="en-US"/>
        </w:rPr>
        <w:t>ps</w:t>
      </w:r>
      <w:proofErr w:type="spellEnd"/>
      <w:proofErr w:type="gramEnd"/>
      <w:r w:rsidRPr="00F62BFE">
        <w:t xml:space="preserve"> -</w:t>
      </w:r>
      <w:r w:rsidRPr="00F62BFE">
        <w:rPr>
          <w:lang w:val="en-US"/>
        </w:rPr>
        <w:t>u</w:t>
      </w:r>
      <w:r w:rsidRPr="00F62BFE">
        <w:t xml:space="preserve"> </w:t>
      </w:r>
      <w:r w:rsidRPr="00F62BFE">
        <w:rPr>
          <w:lang w:val="en-US"/>
        </w:rPr>
        <w:t>root</w:t>
      </w:r>
      <w:r w:rsidRPr="00F62BFE">
        <w:t xml:space="preserve"> -</w:t>
      </w:r>
      <w:r w:rsidRPr="00F62BFE">
        <w:rPr>
          <w:lang w:val="en-US"/>
        </w:rPr>
        <w:t>U</w:t>
      </w:r>
      <w:r w:rsidRPr="00F62BFE">
        <w:t xml:space="preserve"> </w:t>
      </w:r>
      <w:r w:rsidRPr="00F62BFE">
        <w:rPr>
          <w:lang w:val="en-US"/>
        </w:rPr>
        <w:t>root</w:t>
      </w:r>
      <w:r w:rsidRPr="00F62BFE">
        <w:t xml:space="preserve"> -</w:t>
      </w:r>
      <w:r w:rsidRPr="00F62BFE">
        <w:rPr>
          <w:lang w:val="en-US"/>
        </w:rPr>
        <w:t>u</w:t>
      </w:r>
      <w:r w:rsidRPr="00F62BFE">
        <w:t xml:space="preserve"> $(</w:t>
      </w:r>
      <w:proofErr w:type="spellStart"/>
      <w:r w:rsidRPr="00F62BFE">
        <w:rPr>
          <w:lang w:val="en-US"/>
        </w:rPr>
        <w:t>whoami</w:t>
      </w:r>
      <w:proofErr w:type="spellEnd"/>
      <w:r w:rsidRPr="00F62BFE">
        <w:t>) --</w:t>
      </w:r>
      <w:r w:rsidRPr="00F62BFE">
        <w:rPr>
          <w:lang w:val="en-US"/>
        </w:rPr>
        <w:t>sort</w:t>
      </w:r>
      <w:r w:rsidRPr="00F62BFE">
        <w:t>=</w:t>
      </w:r>
      <w:proofErr w:type="spellStart"/>
      <w:r w:rsidRPr="00F62BFE">
        <w:rPr>
          <w:lang w:val="en-US"/>
        </w:rPr>
        <w:t>pid</w:t>
      </w:r>
      <w:proofErr w:type="spellEnd"/>
    </w:p>
    <w:p w:rsidR="00960A28" w:rsidRPr="00F62BFE" w:rsidRDefault="00960A28" w:rsidP="00960A28">
      <w:pPr>
        <w:pStyle w:val="ad"/>
      </w:pPr>
    </w:p>
    <w:p w:rsidR="00960A28" w:rsidRPr="00A17F37" w:rsidRDefault="00F62BFE" w:rsidP="00960A28">
      <w:pPr>
        <w:pStyle w:val="af0"/>
      </w:pPr>
      <w:r w:rsidRPr="00F62BFE">
        <w:lastRenderedPageBreak/>
        <w:drawing>
          <wp:inline distT="0" distB="0" distL="0" distR="0" wp14:anchorId="21B4EF8D" wp14:editId="17079BEC">
            <wp:extent cx="6120130" cy="5184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A28" w:rsidRPr="00DB73D8">
        <w:br/>
      </w:r>
      <w:r w:rsidR="00960A28">
        <w:t xml:space="preserve">Рисунок </w:t>
      </w:r>
      <w:r w:rsidR="00960A28">
        <w:t>2</w:t>
      </w:r>
      <w:r w:rsidR="00960A28">
        <w:t xml:space="preserve"> — Результат выполнения команд</w:t>
      </w:r>
    </w:p>
    <w:p w:rsidR="00960A28" w:rsidRDefault="00960A28" w:rsidP="00960A28">
      <w:pPr>
        <w:pStyle w:val="1"/>
      </w:pPr>
    </w:p>
    <w:p w:rsidR="00960A28" w:rsidRDefault="00960A28" w:rsidP="00960A28">
      <w:pPr>
        <w:pStyle w:val="2"/>
      </w:pPr>
      <w:r>
        <w:t xml:space="preserve">Выведите пять процессов, потребляющих больше всего памяти. Для ограничения количества процессов используйте команду </w:t>
      </w:r>
      <w:proofErr w:type="spellStart"/>
      <w:r>
        <w:t>head</w:t>
      </w:r>
      <w:proofErr w:type="spellEnd"/>
    </w:p>
    <w:p w:rsidR="00960A28" w:rsidRDefault="00960A28" w:rsidP="00960A28">
      <w:r>
        <w:t>Использованные команды:</w:t>
      </w:r>
    </w:p>
    <w:p w:rsidR="00960A28" w:rsidRPr="00960A28" w:rsidRDefault="00960A28" w:rsidP="00960A28">
      <w:pPr>
        <w:pStyle w:val="ad"/>
      </w:pPr>
      <w:proofErr w:type="spellStart"/>
      <w:proofErr w:type="gramStart"/>
      <w:r w:rsidRPr="00960A28">
        <w:rPr>
          <w:lang w:val="en-US"/>
        </w:rPr>
        <w:t>ps</w:t>
      </w:r>
      <w:proofErr w:type="spellEnd"/>
      <w:proofErr w:type="gramEnd"/>
      <w:r w:rsidRPr="00960A28">
        <w:t xml:space="preserve"> </w:t>
      </w:r>
      <w:r w:rsidRPr="00960A28">
        <w:rPr>
          <w:lang w:val="en-US"/>
        </w:rPr>
        <w:t>aux</w:t>
      </w:r>
      <w:r w:rsidRPr="00960A28">
        <w:t xml:space="preserve"> --</w:t>
      </w:r>
      <w:r w:rsidRPr="00960A28">
        <w:rPr>
          <w:lang w:val="en-US"/>
        </w:rPr>
        <w:t>sort</w:t>
      </w:r>
      <w:r w:rsidRPr="00960A28">
        <w:t>=-%</w:t>
      </w:r>
      <w:r w:rsidRPr="00960A28">
        <w:rPr>
          <w:lang w:val="en-US"/>
        </w:rPr>
        <w:t>mem</w:t>
      </w:r>
      <w:r w:rsidRPr="00960A28">
        <w:t xml:space="preserve"> | </w:t>
      </w:r>
      <w:r w:rsidRPr="00960A28">
        <w:rPr>
          <w:lang w:val="en-US"/>
        </w:rPr>
        <w:t>head</w:t>
      </w:r>
      <w:r w:rsidRPr="00960A28">
        <w:t xml:space="preserve"> -</w:t>
      </w:r>
      <w:r w:rsidRPr="00960A28">
        <w:rPr>
          <w:lang w:val="en-US"/>
        </w:rPr>
        <w:t>n</w:t>
      </w:r>
      <w:r w:rsidRPr="00960A28">
        <w:t xml:space="preserve"> 6</w:t>
      </w:r>
    </w:p>
    <w:p w:rsidR="00960A28" w:rsidRPr="00960A28" w:rsidRDefault="00960A28" w:rsidP="00960A28">
      <w:pPr>
        <w:pStyle w:val="ad"/>
      </w:pPr>
    </w:p>
    <w:p w:rsidR="00960A28" w:rsidRPr="00A17F37" w:rsidRDefault="00F62BFE" w:rsidP="00960A28">
      <w:pPr>
        <w:pStyle w:val="af0"/>
      </w:pPr>
      <w:r w:rsidRPr="00F62BFE">
        <w:drawing>
          <wp:inline distT="0" distB="0" distL="0" distR="0" wp14:anchorId="7021DDD1" wp14:editId="55DE9F1F">
            <wp:extent cx="6120130" cy="7981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A28" w:rsidRPr="00DB73D8">
        <w:br/>
      </w:r>
      <w:r w:rsidR="00960A28">
        <w:t xml:space="preserve">Рисунок </w:t>
      </w:r>
      <w:r w:rsidR="00960A28">
        <w:t>3</w:t>
      </w:r>
      <w:r w:rsidR="00960A28">
        <w:t xml:space="preserve"> — Результат выполнения команд</w:t>
      </w:r>
    </w:p>
    <w:p w:rsidR="00960A28" w:rsidRDefault="00960A28" w:rsidP="00960A28">
      <w:pPr>
        <w:pStyle w:val="1"/>
      </w:pPr>
    </w:p>
    <w:p w:rsidR="00960A28" w:rsidRDefault="00960A28" w:rsidP="00960A28">
      <w:pPr>
        <w:pStyle w:val="2"/>
      </w:pPr>
      <w:r>
        <w:t>Выведите все процессы, запущенные в фоновом режиме</w:t>
      </w:r>
    </w:p>
    <w:p w:rsidR="00960A28" w:rsidRDefault="00960A28" w:rsidP="00960A28">
      <w:r>
        <w:t>Использованные команды:</w:t>
      </w:r>
    </w:p>
    <w:p w:rsidR="00960A28" w:rsidRPr="00F62BFE" w:rsidRDefault="00F62BFE" w:rsidP="00960A28">
      <w:pPr>
        <w:pStyle w:val="ad"/>
      </w:pPr>
      <w:proofErr w:type="spellStart"/>
      <w:proofErr w:type="gramStart"/>
      <w:r w:rsidRPr="00F62BFE">
        <w:rPr>
          <w:lang w:val="en-US"/>
        </w:rPr>
        <w:t>ps</w:t>
      </w:r>
      <w:proofErr w:type="spellEnd"/>
      <w:proofErr w:type="gramEnd"/>
      <w:r w:rsidRPr="00F62BFE">
        <w:t xml:space="preserve"> -</w:t>
      </w:r>
      <w:proofErr w:type="spellStart"/>
      <w:r w:rsidRPr="00F62BFE">
        <w:rPr>
          <w:lang w:val="en-US"/>
        </w:rPr>
        <w:t>eo</w:t>
      </w:r>
      <w:proofErr w:type="spellEnd"/>
      <w:r w:rsidRPr="00F62BFE">
        <w:t xml:space="preserve"> </w:t>
      </w:r>
      <w:proofErr w:type="spellStart"/>
      <w:r w:rsidRPr="00F62BFE">
        <w:rPr>
          <w:lang w:val="en-US"/>
        </w:rPr>
        <w:t>pid</w:t>
      </w:r>
      <w:proofErr w:type="spellEnd"/>
      <w:r w:rsidRPr="00F62BFE">
        <w:t>,</w:t>
      </w:r>
      <w:proofErr w:type="spellStart"/>
      <w:r w:rsidRPr="00F62BFE">
        <w:rPr>
          <w:lang w:val="en-US"/>
        </w:rPr>
        <w:t>tty</w:t>
      </w:r>
      <w:proofErr w:type="spellEnd"/>
      <w:r w:rsidRPr="00F62BFE">
        <w:t>,</w:t>
      </w:r>
      <w:proofErr w:type="spellStart"/>
      <w:r w:rsidRPr="00F62BFE">
        <w:rPr>
          <w:lang w:val="en-US"/>
        </w:rPr>
        <w:t>cmd</w:t>
      </w:r>
      <w:proofErr w:type="spellEnd"/>
      <w:r w:rsidRPr="00F62BFE">
        <w:t xml:space="preserve"> --</w:t>
      </w:r>
      <w:proofErr w:type="spellStart"/>
      <w:r w:rsidRPr="00F62BFE">
        <w:rPr>
          <w:lang w:val="en-US"/>
        </w:rPr>
        <w:t>tty</w:t>
      </w:r>
      <w:proofErr w:type="spellEnd"/>
      <w:r w:rsidRPr="00F62BFE">
        <w:t xml:space="preserve"> ?</w:t>
      </w:r>
    </w:p>
    <w:p w:rsidR="00960A28" w:rsidRPr="00F62BFE" w:rsidRDefault="00960A28" w:rsidP="00960A28">
      <w:pPr>
        <w:pStyle w:val="ad"/>
      </w:pPr>
    </w:p>
    <w:p w:rsidR="00960A28" w:rsidRDefault="00F62BFE" w:rsidP="00960A28">
      <w:pPr>
        <w:pStyle w:val="af0"/>
      </w:pPr>
      <w:r w:rsidRPr="00F62BFE">
        <w:drawing>
          <wp:inline distT="0" distB="0" distL="0" distR="0" wp14:anchorId="0E172E63" wp14:editId="4627CAB7">
            <wp:extent cx="6120130" cy="52793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A28" w:rsidRPr="00DB73D8">
        <w:br/>
      </w:r>
      <w:r w:rsidR="00960A28">
        <w:t xml:space="preserve">Рисунок </w:t>
      </w:r>
      <w:r w:rsidR="00960A28">
        <w:t>4</w:t>
      </w:r>
      <w:r w:rsidR="00960A28">
        <w:t xml:space="preserve"> — Результат выполнения команд</w:t>
      </w:r>
    </w:p>
    <w:p w:rsidR="00F62BFE" w:rsidRPr="00F62BFE" w:rsidRDefault="00F62BFE" w:rsidP="00F62BFE"/>
    <w:p w:rsidR="00960A28" w:rsidRDefault="00960A28" w:rsidP="00960A28">
      <w:pPr>
        <w:pStyle w:val="1"/>
      </w:pPr>
    </w:p>
    <w:p w:rsidR="00960A28" w:rsidRDefault="00960A28" w:rsidP="00960A28">
      <w:pPr>
        <w:pStyle w:val="2"/>
      </w:pPr>
      <w:r>
        <w:t xml:space="preserve">Откройте справочную страницу команды </w:t>
      </w:r>
      <w:proofErr w:type="spellStart"/>
      <w:r>
        <w:t>cp</w:t>
      </w:r>
      <w:proofErr w:type="spellEnd"/>
      <w:r>
        <w:t>. Найдите аргумент, который позволяет при копировании сохранить владельца, права и временные метки файла</w:t>
      </w:r>
    </w:p>
    <w:p w:rsidR="00960A28" w:rsidRDefault="00960A28" w:rsidP="00960A28">
      <w:r>
        <w:lastRenderedPageBreak/>
        <w:t>Использованные команды:</w:t>
      </w:r>
    </w:p>
    <w:p w:rsidR="00960A28" w:rsidRPr="006E7496" w:rsidRDefault="00F62BFE" w:rsidP="00960A28">
      <w:pPr>
        <w:pStyle w:val="ad"/>
        <w:rPr>
          <w:lang w:val="en-US"/>
        </w:rPr>
      </w:pPr>
      <w:proofErr w:type="gramStart"/>
      <w:r w:rsidRPr="00F62BFE">
        <w:rPr>
          <w:lang w:val="en-US"/>
        </w:rPr>
        <w:t>man</w:t>
      </w:r>
      <w:proofErr w:type="gramEnd"/>
      <w:r w:rsidRPr="00F62BFE">
        <w:rPr>
          <w:lang w:val="en-US"/>
        </w:rPr>
        <w:t xml:space="preserve"> </w:t>
      </w:r>
      <w:proofErr w:type="spellStart"/>
      <w:r w:rsidRPr="00F62BFE">
        <w:rPr>
          <w:lang w:val="en-US"/>
        </w:rPr>
        <w:t>cp</w:t>
      </w:r>
      <w:proofErr w:type="spellEnd"/>
    </w:p>
    <w:p w:rsidR="00960A28" w:rsidRPr="00D4384B" w:rsidRDefault="00960A28" w:rsidP="00960A28">
      <w:pPr>
        <w:pStyle w:val="ad"/>
        <w:rPr>
          <w:lang w:val="en-US"/>
        </w:rPr>
      </w:pPr>
    </w:p>
    <w:p w:rsidR="00960A28" w:rsidRPr="00A17F37" w:rsidRDefault="00F62BFE" w:rsidP="00960A28">
      <w:pPr>
        <w:pStyle w:val="af0"/>
      </w:pPr>
      <w:r w:rsidRPr="00F62BFE">
        <w:drawing>
          <wp:inline distT="0" distB="0" distL="0" distR="0" wp14:anchorId="487E2786" wp14:editId="5031A464">
            <wp:extent cx="4401164" cy="67636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A28" w:rsidRPr="00DB73D8">
        <w:br/>
      </w:r>
      <w:r w:rsidR="00960A28">
        <w:t xml:space="preserve">Рисунок </w:t>
      </w:r>
      <w:r w:rsidR="00960A28">
        <w:t>5</w:t>
      </w:r>
      <w:r w:rsidR="00960A28">
        <w:t xml:space="preserve"> — Результат выполнения команд</w:t>
      </w:r>
    </w:p>
    <w:p w:rsidR="00960A28" w:rsidRDefault="00960A28" w:rsidP="00960A28">
      <w:pPr>
        <w:pStyle w:val="1"/>
      </w:pPr>
    </w:p>
    <w:p w:rsidR="00960A28" w:rsidRDefault="00960A28" w:rsidP="00960A28">
      <w:pPr>
        <w:pStyle w:val="2"/>
      </w:pPr>
      <w:r>
        <w:t xml:space="preserve">Откройте справочную страницу команды </w:t>
      </w:r>
      <w:proofErr w:type="spellStart"/>
      <w:r>
        <w:t>man</w:t>
      </w:r>
      <w:proofErr w:type="spellEnd"/>
      <w:r>
        <w:t xml:space="preserve">. Какой аргумент позволяет искать справки не по точному названию, </w:t>
      </w:r>
      <w:proofErr w:type="gramStart"/>
      <w:r>
        <w:t>а по ключевым словам</w:t>
      </w:r>
      <w:proofErr w:type="gramEnd"/>
      <w:r>
        <w:t>?</w:t>
      </w:r>
    </w:p>
    <w:p w:rsidR="00960A28" w:rsidRDefault="00960A28" w:rsidP="00960A28">
      <w:r>
        <w:t>Использованные команды</w:t>
      </w:r>
      <w:r>
        <w:t xml:space="preserve"> и комментарий</w:t>
      </w:r>
      <w:r>
        <w:t>:</w:t>
      </w:r>
    </w:p>
    <w:p w:rsidR="00960A28" w:rsidRDefault="00960A28" w:rsidP="00960A28">
      <w:pPr>
        <w:pStyle w:val="ad"/>
      </w:pPr>
      <w:r>
        <w:t xml:space="preserve">Ответ на вопрос: </w:t>
      </w:r>
      <w:r w:rsidRPr="00960A28">
        <w:t>аргумент -k (или --</w:t>
      </w:r>
      <w:proofErr w:type="spellStart"/>
      <w:r w:rsidRPr="00960A28">
        <w:t>apropos</w:t>
      </w:r>
      <w:proofErr w:type="spellEnd"/>
      <w:r w:rsidRPr="00960A28">
        <w:t>) — ищет справки не по точному названию, а по ключевым словам</w:t>
      </w:r>
    </w:p>
    <w:p w:rsidR="00F62BFE" w:rsidRDefault="00F62BFE" w:rsidP="00960A28">
      <w:pPr>
        <w:pStyle w:val="ad"/>
      </w:pPr>
    </w:p>
    <w:p w:rsidR="00F62BFE" w:rsidRPr="00960A28" w:rsidRDefault="00F62BFE" w:rsidP="00960A28">
      <w:pPr>
        <w:pStyle w:val="ad"/>
      </w:pPr>
      <w:r>
        <w:t xml:space="preserve">Команда: </w:t>
      </w:r>
      <w:proofErr w:type="spellStart"/>
      <w:r w:rsidRPr="00F62BFE">
        <w:t>man</w:t>
      </w:r>
      <w:proofErr w:type="spellEnd"/>
      <w:r w:rsidRPr="00F62BFE">
        <w:t xml:space="preserve"> </w:t>
      </w:r>
      <w:proofErr w:type="spellStart"/>
      <w:r w:rsidRPr="00F62BFE">
        <w:t>man</w:t>
      </w:r>
      <w:proofErr w:type="spellEnd"/>
    </w:p>
    <w:p w:rsidR="00960A28" w:rsidRPr="00960A28" w:rsidRDefault="00960A28" w:rsidP="00960A28">
      <w:pPr>
        <w:pStyle w:val="ad"/>
      </w:pPr>
    </w:p>
    <w:p w:rsidR="00960A28" w:rsidRPr="00A17F37" w:rsidRDefault="00F62BFE" w:rsidP="00960A28">
      <w:pPr>
        <w:pStyle w:val="af0"/>
      </w:pPr>
      <w:r w:rsidRPr="00F62BFE">
        <w:drawing>
          <wp:inline distT="0" distB="0" distL="0" distR="0" wp14:anchorId="41517FB2" wp14:editId="4427F3FA">
            <wp:extent cx="6120130" cy="5213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A28" w:rsidRPr="00DB73D8">
        <w:br/>
      </w:r>
      <w:r w:rsidR="00960A28">
        <w:t xml:space="preserve">Рисунок </w:t>
      </w:r>
      <w:r w:rsidR="00960A28">
        <w:t>6</w:t>
      </w:r>
      <w:r w:rsidR="00960A28">
        <w:t xml:space="preserve"> — Результат выполнения команд</w:t>
      </w:r>
    </w:p>
    <w:p w:rsidR="00960A28" w:rsidRDefault="00960A28" w:rsidP="00960A28">
      <w:pPr>
        <w:pStyle w:val="1"/>
      </w:pPr>
    </w:p>
    <w:p w:rsidR="00960A28" w:rsidRDefault="00960A28" w:rsidP="00960A28">
      <w:pPr>
        <w:pStyle w:val="2"/>
      </w:pPr>
      <w:r>
        <w:t xml:space="preserve">Найдите команду, которая делает то же самое, что в предыдущем задании. С помощью нее найдите все известные справочные страницы по ключевому слову </w:t>
      </w:r>
      <w:proofErr w:type="spellStart"/>
      <w:r>
        <w:t>copy</w:t>
      </w:r>
      <w:proofErr w:type="spellEnd"/>
    </w:p>
    <w:p w:rsidR="00960A28" w:rsidRDefault="00960A28" w:rsidP="00960A28">
      <w:r>
        <w:t>Использованные команды:</w:t>
      </w:r>
    </w:p>
    <w:p w:rsidR="00960A28" w:rsidRPr="00960A28" w:rsidRDefault="00F62BFE" w:rsidP="00960A28">
      <w:pPr>
        <w:pStyle w:val="ad"/>
      </w:pPr>
      <w:proofErr w:type="spellStart"/>
      <w:r w:rsidRPr="00F62BFE">
        <w:t>apropos</w:t>
      </w:r>
      <w:proofErr w:type="spellEnd"/>
      <w:r w:rsidRPr="00F62BFE">
        <w:t xml:space="preserve"> </w:t>
      </w:r>
      <w:proofErr w:type="spellStart"/>
      <w:r w:rsidRPr="00F62BFE">
        <w:t>copy</w:t>
      </w:r>
      <w:proofErr w:type="spellEnd"/>
    </w:p>
    <w:p w:rsidR="00960A28" w:rsidRPr="00960A28" w:rsidRDefault="00960A28" w:rsidP="00960A28">
      <w:pPr>
        <w:pStyle w:val="ad"/>
      </w:pPr>
    </w:p>
    <w:p w:rsidR="00960A28" w:rsidRPr="00A17F37" w:rsidRDefault="00F62BFE" w:rsidP="00960A28">
      <w:pPr>
        <w:pStyle w:val="af0"/>
      </w:pPr>
      <w:r w:rsidRPr="00F62BFE">
        <w:drawing>
          <wp:inline distT="0" distB="0" distL="0" distR="0" wp14:anchorId="70079701" wp14:editId="76411970">
            <wp:extent cx="5629275" cy="14514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0002" cy="145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A28" w:rsidRPr="00DB73D8">
        <w:br/>
      </w:r>
      <w:r w:rsidR="00960A28">
        <w:t xml:space="preserve">Рисунок </w:t>
      </w:r>
      <w:r w:rsidR="00960A28">
        <w:t>7</w:t>
      </w:r>
      <w:r w:rsidR="00960A28">
        <w:t xml:space="preserve"> — Результат выполнения команд</w:t>
      </w:r>
    </w:p>
    <w:p w:rsidR="00C5360B" w:rsidRPr="00C5360B" w:rsidRDefault="00C5360B" w:rsidP="00C5360B"/>
    <w:p w:rsidR="00C5360B" w:rsidRDefault="00C305C4" w:rsidP="00C305C4">
      <w:pPr>
        <w:pStyle w:val="a3"/>
      </w:pPr>
      <w:r>
        <w:t>Выводы</w:t>
      </w:r>
    </w:p>
    <w:p w:rsidR="000003D9" w:rsidRPr="000003D9" w:rsidRDefault="00960A28" w:rsidP="000003D9">
      <w:pPr>
        <w:tabs>
          <w:tab w:val="left" w:pos="2268"/>
        </w:tabs>
      </w:pPr>
      <w:r w:rsidRPr="00960A28">
        <w:t>В процессе выполне</w:t>
      </w:r>
      <w:r>
        <w:t>ния домашнего задания я узнала</w:t>
      </w:r>
      <w:r w:rsidRPr="00960A28">
        <w:t xml:space="preserve"> к</w:t>
      </w:r>
      <w:r>
        <w:t>оманды для работы с процессами `</w:t>
      </w:r>
      <w:proofErr w:type="spellStart"/>
      <w:r>
        <w:t>ps</w:t>
      </w:r>
      <w:proofErr w:type="spellEnd"/>
      <w:r>
        <w:t>`, `</w:t>
      </w:r>
      <w:proofErr w:type="spellStart"/>
      <w:r>
        <w:t>pstree</w:t>
      </w:r>
      <w:proofErr w:type="spellEnd"/>
      <w:r>
        <w:t>`, `</w:t>
      </w:r>
      <w:proofErr w:type="spellStart"/>
      <w:r>
        <w:t>head</w:t>
      </w:r>
      <w:proofErr w:type="spellEnd"/>
      <w:r>
        <w:t>` и справочной системой `</w:t>
      </w:r>
      <w:proofErr w:type="spellStart"/>
      <w:r>
        <w:t>man</w:t>
      </w:r>
      <w:proofErr w:type="spellEnd"/>
      <w:r>
        <w:t>`, `</w:t>
      </w:r>
      <w:proofErr w:type="spellStart"/>
      <w:r>
        <w:t>apropos</w:t>
      </w:r>
      <w:proofErr w:type="spellEnd"/>
      <w:r>
        <w:t>`, научилась</w:t>
      </w:r>
      <w:r w:rsidRPr="00960A28">
        <w:t xml:space="preserve"> фильтровать процессы по пользователю, памяти и фону, а также искать </w:t>
      </w:r>
      <w:proofErr w:type="gramStart"/>
      <w:r w:rsidRPr="00960A28">
        <w:t>сп</w:t>
      </w:r>
      <w:r>
        <w:t>равки по ключевым словам</w:t>
      </w:r>
      <w:proofErr w:type="gramEnd"/>
      <w:r>
        <w:t>, поняла</w:t>
      </w:r>
      <w:r w:rsidRPr="00960A28">
        <w:t>, как эти навы</w:t>
      </w:r>
      <w:r>
        <w:t>ки помогают администрировать ОС</w:t>
      </w:r>
      <w:bookmarkStart w:id="0" w:name="_GoBack"/>
      <w:bookmarkEnd w:id="0"/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A28"/>
    <w:rsid w:val="000003D9"/>
    <w:rsid w:val="002035B3"/>
    <w:rsid w:val="00224446"/>
    <w:rsid w:val="00236ACA"/>
    <w:rsid w:val="002F4368"/>
    <w:rsid w:val="006E7496"/>
    <w:rsid w:val="008107FA"/>
    <w:rsid w:val="00813C2E"/>
    <w:rsid w:val="0084653A"/>
    <w:rsid w:val="00896D9E"/>
    <w:rsid w:val="00931513"/>
    <w:rsid w:val="00960A28"/>
    <w:rsid w:val="009E5330"/>
    <w:rsid w:val="00A17F37"/>
    <w:rsid w:val="00A93468"/>
    <w:rsid w:val="00C305C4"/>
    <w:rsid w:val="00C5360B"/>
    <w:rsid w:val="00C81A8A"/>
    <w:rsid w:val="00D4384B"/>
    <w:rsid w:val="00D53836"/>
    <w:rsid w:val="00DB73D8"/>
    <w:rsid w:val="00DC054B"/>
    <w:rsid w:val="00E90DAA"/>
    <w:rsid w:val="00F6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B089E"/>
  <w15:chartTrackingRefBased/>
  <w15:docId w15:val="{54A9D72D-5501-45ED-9BF1-C9F3C85F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Название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hw_2_coursss\&#1043;&#1088;&#1091;&#1087;&#1087;&#1072;_&#1060;&#1048;&#1054;_&#1054;&#1057;_&#1044;&#1047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A9F0B-C525-4C31-B446-A9CE3A876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Группа_ФИО_ОС_ДЗ_Шаблон.dotx</Template>
  <TotalTime>20</TotalTime>
  <Pages>6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</cp:revision>
  <dcterms:created xsi:type="dcterms:W3CDTF">2026-10-11T22:00:00Z</dcterms:created>
  <dcterms:modified xsi:type="dcterms:W3CDTF">2026-10-11T22:20:00Z</dcterms:modified>
</cp:coreProperties>
</file>